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BACD4" w14:textId="4BB18399" w:rsidR="00233C04" w:rsidRPr="0046130C" w:rsidRDefault="00332616" w:rsidP="00102075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F644C9">
        <w:rPr>
          <w:rFonts w:ascii="David" w:hAnsi="David" w:cs="David" w:hint="cs"/>
          <w:sz w:val="24"/>
          <w:szCs w:val="24"/>
          <w:rtl/>
        </w:rPr>
        <w:t>3.12.24</w:t>
      </w:r>
    </w:p>
    <w:p w14:paraId="2031E7E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59A6D2C" w14:textId="50BBC149" w:rsidR="00233C04" w:rsidRPr="004733D2" w:rsidRDefault="00233C04" w:rsidP="00102075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F644C9">
        <w:rPr>
          <w:rFonts w:ascii="David" w:hAnsi="David" w:cs="David" w:hint="cs"/>
          <w:b/>
          <w:bCs/>
          <w:sz w:val="24"/>
          <w:szCs w:val="24"/>
          <w:rtl/>
        </w:rPr>
        <w:t>שחר כ.</w:t>
      </w:r>
      <w:r w:rsidRPr="004733D2">
        <w:rPr>
          <w:rFonts w:ascii="David" w:hAnsi="David" w:cs="David"/>
          <w:sz w:val="24"/>
          <w:szCs w:val="24"/>
          <w:rtl/>
        </w:rPr>
        <w:t xml:space="preserve">   (להלן – הלקוח</w:t>
      </w:r>
      <w:r w:rsidR="00E67CA4">
        <w:rPr>
          <w:rFonts w:ascii="David" w:hAnsi="David" w:cs="David" w:hint="cs"/>
          <w:sz w:val="24"/>
          <w:szCs w:val="24"/>
          <w:rtl/>
        </w:rPr>
        <w:t>)</w:t>
      </w:r>
    </w:p>
    <w:p w14:paraId="005B0C2D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3FEECFFF" w14:textId="257E623C" w:rsidR="00233C04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>אילה הוניגמן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7C8B6C2A" w14:textId="77777777" w:rsidR="00BA4716" w:rsidRPr="004733D2" w:rsidRDefault="00BA4716" w:rsidP="00BA4716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47AE4593" w14:textId="77777777" w:rsidR="00233C04" w:rsidRPr="00A51276" w:rsidRDefault="00233C04" w:rsidP="00233C04">
      <w:pPr>
        <w:numPr>
          <w:ilvl w:val="0"/>
          <w:numId w:val="1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03AFFBC3" w14:textId="08F2284D" w:rsidR="00F218D4" w:rsidRDefault="00233C04" w:rsidP="00102075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בעבור ייצוג הלקוח </w:t>
      </w:r>
      <w:r w:rsidR="00BE5077">
        <w:rPr>
          <w:rFonts w:ascii="David" w:hAnsi="David" w:cs="David" w:hint="cs"/>
          <w:sz w:val="24"/>
          <w:szCs w:val="24"/>
          <w:rtl/>
        </w:rPr>
        <w:t>בהליך לקבלת תוספת שכר שנגרעה ממנו</w:t>
      </w:r>
      <w:r w:rsidR="00E67CA4">
        <w:rPr>
          <w:rFonts w:ascii="David" w:hAnsi="David" w:cs="David" w:hint="cs"/>
          <w:sz w:val="24"/>
          <w:szCs w:val="24"/>
          <w:rtl/>
        </w:rPr>
        <w:t xml:space="preserve">, </w:t>
      </w:r>
      <w:r w:rsidR="00BE5077">
        <w:rPr>
          <w:rFonts w:ascii="David" w:hAnsi="David" w:cs="David" w:hint="cs"/>
          <w:sz w:val="24"/>
          <w:szCs w:val="24"/>
          <w:rtl/>
        </w:rPr>
        <w:t>י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הלקוח לעוה"ד שכר טרחה</w:t>
      </w:r>
      <w:r w:rsidR="00F218D4">
        <w:rPr>
          <w:rFonts w:ascii="David" w:hAnsi="David" w:cs="David" w:hint="cs"/>
          <w:sz w:val="24"/>
          <w:szCs w:val="24"/>
          <w:rtl/>
        </w:rPr>
        <w:t>, בהתאם למתווה הנ"ל:</w:t>
      </w:r>
    </w:p>
    <w:p w14:paraId="05BBC061" w14:textId="39A9BA1F" w:rsidR="00F644C9" w:rsidRPr="00F918D8" w:rsidRDefault="00F644C9" w:rsidP="00F644C9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הכנת והגשת כתב תביעה כמו גם ייצוג בשלבים מקדמיים (טרם תחילת הוכחות כולל קדם משפט ולא כולל גישור, ככל שיהיה) - </w:t>
      </w:r>
      <w:r w:rsidRPr="00F918D8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10</w:t>
      </w:r>
      <w:r>
        <w:rPr>
          <w:rFonts w:ascii="David" w:hAnsi="David" w:cs="David" w:hint="cs"/>
          <w:sz w:val="24"/>
          <w:szCs w:val="24"/>
          <w:rtl/>
        </w:rPr>
        <w:t>,000</w:t>
      </w:r>
      <w:r w:rsidRPr="00F918D8">
        <w:rPr>
          <w:rFonts w:ascii="David" w:hAnsi="David" w:cs="David"/>
          <w:sz w:val="24"/>
          <w:szCs w:val="24"/>
          <w:rtl/>
        </w:rPr>
        <w:t xml:space="preserve"> ₪ </w:t>
      </w:r>
      <w:r>
        <w:rPr>
          <w:rFonts w:ascii="David" w:hAnsi="David" w:cs="David" w:hint="cs"/>
          <w:sz w:val="24"/>
          <w:szCs w:val="24"/>
          <w:rtl/>
        </w:rPr>
        <w:t xml:space="preserve">לא </w:t>
      </w:r>
      <w:r w:rsidRPr="00F918D8">
        <w:rPr>
          <w:rFonts w:ascii="David" w:hAnsi="David" w:cs="David" w:hint="cs"/>
          <w:sz w:val="24"/>
          <w:szCs w:val="24"/>
          <w:rtl/>
        </w:rPr>
        <w:t>כולל מע"מ.</w:t>
      </w:r>
    </w:p>
    <w:p w14:paraId="0ECFF79F" w14:textId="77777777" w:rsidR="00F644C9" w:rsidRDefault="00F644C9" w:rsidP="00F644C9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גישור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תשלום לפי שכר שעתי.</w:t>
      </w:r>
    </w:p>
    <w:p w14:paraId="5B5B52F2" w14:textId="2E4D6C4E" w:rsidR="00F644C9" w:rsidRDefault="00F644C9" w:rsidP="00F644C9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הוכחות וסיכומים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10</w:t>
      </w:r>
      <w:r>
        <w:rPr>
          <w:rFonts w:ascii="David" w:hAnsi="David" w:cs="David" w:hint="cs"/>
          <w:sz w:val="24"/>
          <w:szCs w:val="24"/>
          <w:rtl/>
        </w:rPr>
        <w:t>,000 ₪ לא כולל מע"מ.</w:t>
      </w:r>
    </w:p>
    <w:p w14:paraId="5989F2FE" w14:textId="7A2DC4F5" w:rsidR="00F644C9" w:rsidRPr="00F218D4" w:rsidRDefault="00F644C9" w:rsidP="00F644C9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בנוסף למפורט בס"ק א'-</w:t>
      </w:r>
      <w:r>
        <w:rPr>
          <w:rFonts w:ascii="David" w:hAnsi="David" w:cs="David" w:hint="cs"/>
          <w:sz w:val="24"/>
          <w:szCs w:val="24"/>
          <w:rtl/>
        </w:rPr>
        <w:t>ג'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AF090C">
        <w:rPr>
          <w:rFonts w:ascii="David" w:hAnsi="David" w:cs="David" w:hint="cs"/>
          <w:b/>
          <w:bCs/>
          <w:sz w:val="24"/>
          <w:szCs w:val="24"/>
          <w:rtl/>
        </w:rPr>
        <w:t>במידה ו</w:t>
      </w:r>
      <w:r>
        <w:rPr>
          <w:rFonts w:ascii="David" w:hAnsi="David" w:cs="David" w:hint="cs"/>
          <w:b/>
          <w:bCs/>
          <w:sz w:val="24"/>
          <w:szCs w:val="24"/>
          <w:rtl/>
        </w:rPr>
        <w:t>י</w:t>
      </w:r>
      <w:r w:rsidRPr="00AF090C">
        <w:rPr>
          <w:rFonts w:ascii="David" w:hAnsi="David" w:cs="David" w:hint="cs"/>
          <w:b/>
          <w:bCs/>
          <w:sz w:val="24"/>
          <w:szCs w:val="24"/>
          <w:rtl/>
        </w:rPr>
        <w:t>זכה הלקוח בתביעה</w:t>
      </w:r>
      <w:r>
        <w:rPr>
          <w:rFonts w:ascii="David" w:hAnsi="David" w:cs="David" w:hint="cs"/>
          <w:sz w:val="24"/>
          <w:szCs w:val="24"/>
          <w:rtl/>
        </w:rPr>
        <w:t xml:space="preserve"> בפיצוי כספי</w:t>
      </w:r>
      <w:r>
        <w:rPr>
          <w:rFonts w:ascii="David" w:hAnsi="David" w:cs="David" w:hint="cs"/>
          <w:sz w:val="24"/>
          <w:szCs w:val="24"/>
          <w:rtl/>
        </w:rPr>
        <w:t xml:space="preserve">, ישלם לעוה"ד סכום השווה ערך ל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5</w:t>
      </w:r>
      <w:r>
        <w:rPr>
          <w:rFonts w:ascii="David" w:hAnsi="David" w:cs="David" w:hint="cs"/>
          <w:sz w:val="24"/>
          <w:szCs w:val="24"/>
          <w:rtl/>
        </w:rPr>
        <w:t>% מגובה הזכיה.</w:t>
      </w:r>
    </w:p>
    <w:p w14:paraId="1C3BD564" w14:textId="77777777" w:rsidR="00F644C9" w:rsidRDefault="00F644C9" w:rsidP="00F644C9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3E760C02" w14:textId="77777777" w:rsidR="00F644C9" w:rsidRPr="00F218D4" w:rsidRDefault="00F644C9" w:rsidP="00F644C9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>שכר הטרחה המפורט לעיל אינו כולל ייצוג בערכאות ערעור.</w:t>
      </w:r>
    </w:p>
    <w:p w14:paraId="2CEFF7DF" w14:textId="77777777" w:rsidR="00F918D8" w:rsidRPr="00F644C9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0D04F597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124E5197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381A7C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5408D6" w14:textId="77777777" w:rsidR="00A432A6" w:rsidRDefault="00A432A6" w:rsidP="00381A7C">
      <w:pPr>
        <w:spacing w:after="0" w:line="240" w:lineRule="auto"/>
      </w:pPr>
      <w:r>
        <w:separator/>
      </w:r>
    </w:p>
  </w:endnote>
  <w:endnote w:type="continuationSeparator" w:id="0">
    <w:p w14:paraId="15B7471D" w14:textId="77777777" w:rsidR="00A432A6" w:rsidRDefault="00A432A6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0C5C6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2D1DEFC1" wp14:editId="708395E1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4AF83" w14:textId="77777777" w:rsidR="00A432A6" w:rsidRDefault="00A432A6" w:rsidP="00381A7C">
      <w:pPr>
        <w:spacing w:after="0" w:line="240" w:lineRule="auto"/>
      </w:pPr>
      <w:r>
        <w:separator/>
      </w:r>
    </w:p>
  </w:footnote>
  <w:footnote w:type="continuationSeparator" w:id="0">
    <w:p w14:paraId="4EE7562F" w14:textId="77777777" w:rsidR="00A432A6" w:rsidRDefault="00A432A6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18769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70B24521" wp14:editId="0212FA6E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21440351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110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4932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514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7946490">
    <w:abstractNumId w:val="3"/>
  </w:num>
  <w:num w:numId="6" w16cid:durableId="831142645">
    <w:abstractNumId w:val="1"/>
  </w:num>
  <w:num w:numId="7" w16cid:durableId="1144348576">
    <w:abstractNumId w:val="2"/>
  </w:num>
  <w:num w:numId="8" w16cid:durableId="159443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449A7"/>
    <w:rsid w:val="00102075"/>
    <w:rsid w:val="001D58FB"/>
    <w:rsid w:val="0020602B"/>
    <w:rsid w:val="00233C04"/>
    <w:rsid w:val="003041E0"/>
    <w:rsid w:val="00332616"/>
    <w:rsid w:val="00381A7C"/>
    <w:rsid w:val="00407F2E"/>
    <w:rsid w:val="00470753"/>
    <w:rsid w:val="00522417"/>
    <w:rsid w:val="00584B50"/>
    <w:rsid w:val="00605166"/>
    <w:rsid w:val="00616814"/>
    <w:rsid w:val="00707F64"/>
    <w:rsid w:val="00714B85"/>
    <w:rsid w:val="00793B2D"/>
    <w:rsid w:val="007A245A"/>
    <w:rsid w:val="008F64DF"/>
    <w:rsid w:val="00960108"/>
    <w:rsid w:val="009A03D9"/>
    <w:rsid w:val="00A06361"/>
    <w:rsid w:val="00A432A6"/>
    <w:rsid w:val="00B15396"/>
    <w:rsid w:val="00B35C7D"/>
    <w:rsid w:val="00BA4716"/>
    <w:rsid w:val="00BE5077"/>
    <w:rsid w:val="00C24863"/>
    <w:rsid w:val="00CA4B7B"/>
    <w:rsid w:val="00CB125A"/>
    <w:rsid w:val="00D20A83"/>
    <w:rsid w:val="00D26A54"/>
    <w:rsid w:val="00D55C01"/>
    <w:rsid w:val="00D6165F"/>
    <w:rsid w:val="00D63EAF"/>
    <w:rsid w:val="00E67CA4"/>
    <w:rsid w:val="00F01212"/>
    <w:rsid w:val="00F218D4"/>
    <w:rsid w:val="00F556B2"/>
    <w:rsid w:val="00F644C9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B4B3C"/>
  <w15:docId w15:val="{26752F8F-5091-4C68-A04E-E292AEF4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3</TotalTime>
  <Pages>1</Pages>
  <Words>112</Words>
  <Characters>560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אילה</dc:creator>
  <cp:lastModifiedBy>איילה הוניגמן</cp:lastModifiedBy>
  <cp:revision>3</cp:revision>
  <cp:lastPrinted>2019-02-13T14:11:00Z</cp:lastPrinted>
  <dcterms:created xsi:type="dcterms:W3CDTF">2024-12-03T10:01:00Z</dcterms:created>
  <dcterms:modified xsi:type="dcterms:W3CDTF">2024-12-03T10:03:00Z</dcterms:modified>
</cp:coreProperties>
</file>