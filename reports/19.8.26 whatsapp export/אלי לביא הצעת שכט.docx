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BA7F" w14:textId="612E80C7" w:rsidR="00233C04" w:rsidRPr="0046130C" w:rsidRDefault="00233C04" w:rsidP="0049655E">
      <w:pPr>
        <w:jc w:val="both"/>
        <w:rPr>
          <w:rFonts w:ascii="David" w:hAnsi="David" w:cs="David"/>
          <w:sz w:val="24"/>
          <w:szCs w:val="24"/>
          <w:rtl/>
        </w:rPr>
      </w:pP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="00F504B3">
        <w:rPr>
          <w:rFonts w:ascii="David" w:hAnsi="David" w:cs="David" w:hint="cs"/>
          <w:sz w:val="24"/>
          <w:szCs w:val="24"/>
          <w:rtl/>
        </w:rPr>
        <w:t>19.3.23</w:t>
      </w:r>
    </w:p>
    <w:p w14:paraId="0454744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6FD9A71" w14:textId="1D197223" w:rsidR="00233C04" w:rsidRPr="004733D2" w:rsidRDefault="00233C04" w:rsidP="0049655E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>מר אלי לביא</w:t>
      </w:r>
      <w:r w:rsidR="00A97C7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   (להלן – הלקוח)</w:t>
      </w:r>
    </w:p>
    <w:p w14:paraId="3A1AA1F0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2AC35991" w14:textId="77777777" w:rsidR="00233C04" w:rsidRPr="004733D2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אילה </w:t>
      </w:r>
      <w:proofErr w:type="spellStart"/>
      <w:r>
        <w:rPr>
          <w:rFonts w:ascii="David" w:hAnsi="David" w:cs="David"/>
          <w:b/>
          <w:bCs/>
          <w:sz w:val="24"/>
          <w:szCs w:val="24"/>
          <w:rtl/>
        </w:rPr>
        <w:t>הוניגמן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234FE04D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60A078F6" w14:textId="34467CFA" w:rsidR="000E235F" w:rsidRDefault="00233C04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CC7F49">
        <w:rPr>
          <w:rFonts w:cs="David" w:hint="cs"/>
          <w:sz w:val="24"/>
          <w:szCs w:val="24"/>
          <w:rtl/>
        </w:rPr>
        <w:t xml:space="preserve">על ידי עוה"ד, </w:t>
      </w:r>
      <w:r w:rsidR="00F218D4">
        <w:rPr>
          <w:rFonts w:ascii="David" w:hAnsi="David" w:cs="David" w:hint="cs"/>
          <w:sz w:val="24"/>
          <w:szCs w:val="24"/>
          <w:rtl/>
        </w:rPr>
        <w:t>בתביעה</w:t>
      </w:r>
      <w:r w:rsidR="00F918D8">
        <w:rPr>
          <w:rFonts w:ascii="David" w:hAnsi="David" w:cs="David" w:hint="cs"/>
          <w:sz w:val="24"/>
          <w:szCs w:val="24"/>
          <w:rtl/>
        </w:rPr>
        <w:t xml:space="preserve"> שהוגש</w:t>
      </w:r>
      <w:r w:rsidR="00F504B3">
        <w:rPr>
          <w:rFonts w:ascii="David" w:hAnsi="David" w:cs="David" w:hint="cs"/>
          <w:sz w:val="24"/>
          <w:szCs w:val="24"/>
          <w:rtl/>
        </w:rPr>
        <w:t>ה</w:t>
      </w:r>
      <w:r w:rsidR="00F918D8">
        <w:rPr>
          <w:rFonts w:ascii="David" w:hAnsi="David" w:cs="David" w:hint="cs"/>
          <w:sz w:val="24"/>
          <w:szCs w:val="24"/>
          <w:rtl/>
        </w:rPr>
        <w:t xml:space="preserve"> כנגד</w:t>
      </w:r>
      <w:r w:rsidR="008757FC">
        <w:rPr>
          <w:rFonts w:ascii="David" w:hAnsi="David" w:cs="David" w:hint="cs"/>
          <w:sz w:val="24"/>
          <w:szCs w:val="24"/>
          <w:rtl/>
        </w:rPr>
        <w:t>ו</w:t>
      </w:r>
      <w:r w:rsidR="00F918D8">
        <w:rPr>
          <w:rFonts w:ascii="David" w:hAnsi="David" w:cs="David" w:hint="cs"/>
          <w:sz w:val="24"/>
          <w:szCs w:val="24"/>
          <w:rtl/>
        </w:rPr>
        <w:t xml:space="preserve"> לבית הדין האזורי לעבודה </w:t>
      </w:r>
      <w:r w:rsidR="008757FC">
        <w:rPr>
          <w:rFonts w:ascii="David" w:hAnsi="David" w:cs="David" w:hint="cs"/>
          <w:sz w:val="24"/>
          <w:szCs w:val="24"/>
          <w:rtl/>
        </w:rPr>
        <w:t>בת"א (</w:t>
      </w:r>
      <w:proofErr w:type="spellStart"/>
      <w:r w:rsidR="008757FC">
        <w:rPr>
          <w:rFonts w:ascii="David" w:hAnsi="David" w:cs="David" w:hint="cs"/>
          <w:sz w:val="24"/>
          <w:szCs w:val="24"/>
          <w:rtl/>
        </w:rPr>
        <w:t>סע"ש</w:t>
      </w:r>
      <w:proofErr w:type="spellEnd"/>
      <w:r w:rsidR="008757FC">
        <w:rPr>
          <w:rFonts w:ascii="David" w:hAnsi="David" w:cs="David" w:hint="cs"/>
          <w:sz w:val="24"/>
          <w:szCs w:val="24"/>
          <w:rtl/>
        </w:rPr>
        <w:t xml:space="preserve"> 10561-02-24)</w:t>
      </w:r>
      <w:r w:rsidR="00F918D8">
        <w:rPr>
          <w:rFonts w:ascii="David" w:hAnsi="David" w:cs="David" w:hint="cs"/>
          <w:sz w:val="24"/>
          <w:szCs w:val="24"/>
          <w:rtl/>
        </w:rPr>
        <w:t xml:space="preserve">, </w:t>
      </w:r>
      <w:r w:rsidR="008757FC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 </w:t>
      </w:r>
      <w:r w:rsidR="00F504B3">
        <w:rPr>
          <w:rFonts w:ascii="David" w:hAnsi="David" w:cs="David" w:hint="cs"/>
          <w:sz w:val="24"/>
          <w:szCs w:val="24"/>
          <w:rtl/>
        </w:rPr>
        <w:t>בהתאם למתווה הבא:</w:t>
      </w:r>
    </w:p>
    <w:p w14:paraId="5D15FAE6" w14:textId="2F472BB6" w:rsidR="00F504B3" w:rsidRDefault="00F504B3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</w:p>
    <w:p w14:paraId="2BB3D20A" w14:textId="6A195294" w:rsidR="00F504B3" w:rsidRPr="00F918D8" w:rsidRDefault="00F504B3" w:rsidP="00F504B3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הגנה כמו גם ייצוג בשלבים מקדמיים (טרם תחילת הוכחות כולל קדם משפט ולא כולל גישור, ככל שיהיה)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>15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₪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לא כולל מע"מ.</w:t>
      </w:r>
    </w:p>
    <w:p w14:paraId="2C8D9B15" w14:textId="487BC5AA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(ככל שיהיה) 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CE7500">
        <w:rPr>
          <w:rFonts w:ascii="David" w:hAnsi="David" w:cs="David" w:hint="cs"/>
          <w:sz w:val="24"/>
          <w:szCs w:val="24"/>
          <w:rtl/>
        </w:rPr>
        <w:t>תשלום שעתי, בתעריף של 800 ₪ לשעה, לא כולל מע"מ וזאת עד לתקרה של 10 שעות.</w:t>
      </w:r>
    </w:p>
    <w:p w14:paraId="4F83391D" w14:textId="77B4799B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הוכחות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>15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 ₪ לא כולל מע"מ.</w:t>
      </w:r>
    </w:p>
    <w:p w14:paraId="3FF40393" w14:textId="33F44EB8" w:rsidR="00F504B3" w:rsidRP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F504B3">
        <w:rPr>
          <w:rFonts w:ascii="David" w:hAnsi="David" w:cs="David" w:hint="cs"/>
          <w:sz w:val="24"/>
          <w:szCs w:val="24"/>
          <w:rtl/>
        </w:rPr>
        <w:t>סיכומים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5,000 ₪ לא כולל מע"מ</w:t>
      </w:r>
    </w:p>
    <w:p w14:paraId="5864BD02" w14:textId="77777777" w:rsidR="00F504B3" w:rsidRPr="00F504B3" w:rsidRDefault="00F504B3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</w:p>
    <w:p w14:paraId="3EBE9514" w14:textId="77777777" w:rsidR="00F218D4" w:rsidRDefault="00F218D4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3069EEB8" w14:textId="77777777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06959763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33DD5B86" w14:textId="769A0391" w:rsidR="00233C04" w:rsidRPr="00F918D8" w:rsidRDefault="00233C04" w:rsidP="00A97C75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</w:t>
      </w:r>
      <w:r w:rsidR="00A97C75">
        <w:rPr>
          <w:rFonts w:cs="David" w:hint="cs"/>
          <w:sz w:val="24"/>
          <w:szCs w:val="24"/>
          <w:rtl/>
        </w:rPr>
        <w:t>אגרות</w:t>
      </w:r>
      <w:r w:rsidRPr="00F918D8">
        <w:rPr>
          <w:rFonts w:cs="David" w:hint="cs"/>
          <w:sz w:val="24"/>
          <w:szCs w:val="24"/>
          <w:rtl/>
        </w:rPr>
        <w:t xml:space="preserve"> </w:t>
      </w:r>
      <w:proofErr w:type="spellStart"/>
      <w:r w:rsidRPr="00F918D8">
        <w:rPr>
          <w:rFonts w:cs="David" w:hint="cs"/>
          <w:sz w:val="24"/>
          <w:szCs w:val="24"/>
          <w:rtl/>
        </w:rPr>
        <w:t>וכיוב</w:t>
      </w:r>
      <w:proofErr w:type="spellEnd"/>
      <w:r w:rsidRPr="00F918D8">
        <w:rPr>
          <w:rFonts w:cs="David" w:hint="cs"/>
          <w:sz w:val="24"/>
          <w:szCs w:val="24"/>
          <w:rtl/>
        </w:rPr>
        <w:t>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 xml:space="preserve">הלקוח </w:t>
      </w:r>
      <w:proofErr w:type="spellStart"/>
      <w:r w:rsidR="008757FC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>שא</w:t>
      </w:r>
      <w:proofErr w:type="spellEnd"/>
      <w:r w:rsidRPr="00F918D8">
        <w:rPr>
          <w:rFonts w:cs="David" w:hint="cs"/>
          <w:sz w:val="24"/>
          <w:szCs w:val="24"/>
          <w:rtl/>
        </w:rPr>
        <w:t xml:space="preserve"> באופן בלעדי בהוצאות אשר ישולמו מיד בעת המצאת חשבונית. </w:t>
      </w:r>
    </w:p>
    <w:p w14:paraId="4E0D041D" w14:textId="77777777" w:rsidR="00233C04" w:rsidRDefault="00233C04" w:rsidP="00233C04">
      <w:pPr>
        <w:spacing w:after="12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64639D9B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5CA231AD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5558A90A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4559D3C0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8D2E8B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936CD" w14:textId="77777777" w:rsidR="008D2E8B" w:rsidRDefault="008D2E8B" w:rsidP="00381A7C">
      <w:pPr>
        <w:spacing w:after="0" w:line="240" w:lineRule="auto"/>
      </w:pPr>
      <w:r>
        <w:separator/>
      </w:r>
    </w:p>
  </w:endnote>
  <w:endnote w:type="continuationSeparator" w:id="0">
    <w:p w14:paraId="1DD50E0E" w14:textId="77777777" w:rsidR="008D2E8B" w:rsidRDefault="008D2E8B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D350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418BDC6C" wp14:editId="2D93EAE2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DAFC5" w14:textId="77777777" w:rsidR="008D2E8B" w:rsidRDefault="008D2E8B" w:rsidP="00381A7C">
      <w:pPr>
        <w:spacing w:after="0" w:line="240" w:lineRule="auto"/>
      </w:pPr>
      <w:r>
        <w:separator/>
      </w:r>
    </w:p>
  </w:footnote>
  <w:footnote w:type="continuationSeparator" w:id="0">
    <w:p w14:paraId="28BDBC30" w14:textId="77777777" w:rsidR="008D2E8B" w:rsidRDefault="008D2E8B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86EAB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1E9528F3" wp14:editId="5B50B064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522276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0080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5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5358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733113">
    <w:abstractNumId w:val="3"/>
  </w:num>
  <w:num w:numId="6" w16cid:durableId="862784328">
    <w:abstractNumId w:val="1"/>
  </w:num>
  <w:num w:numId="7" w16cid:durableId="81729167">
    <w:abstractNumId w:val="2"/>
  </w:num>
  <w:num w:numId="8" w16cid:durableId="191700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E235F"/>
    <w:rsid w:val="0020602B"/>
    <w:rsid w:val="00233C04"/>
    <w:rsid w:val="003670F5"/>
    <w:rsid w:val="00381A7C"/>
    <w:rsid w:val="0049655E"/>
    <w:rsid w:val="005040A3"/>
    <w:rsid w:val="005E1683"/>
    <w:rsid w:val="00605166"/>
    <w:rsid w:val="00635C63"/>
    <w:rsid w:val="0064457D"/>
    <w:rsid w:val="0065235E"/>
    <w:rsid w:val="00707F64"/>
    <w:rsid w:val="00714B85"/>
    <w:rsid w:val="007764B0"/>
    <w:rsid w:val="007A245A"/>
    <w:rsid w:val="00827BC5"/>
    <w:rsid w:val="008757FC"/>
    <w:rsid w:val="008D2E8B"/>
    <w:rsid w:val="008F64DF"/>
    <w:rsid w:val="00900853"/>
    <w:rsid w:val="00960108"/>
    <w:rsid w:val="009A03D9"/>
    <w:rsid w:val="00A06361"/>
    <w:rsid w:val="00A76612"/>
    <w:rsid w:val="00A97C75"/>
    <w:rsid w:val="00AF5BAB"/>
    <w:rsid w:val="00B15396"/>
    <w:rsid w:val="00B35C7D"/>
    <w:rsid w:val="00C963B3"/>
    <w:rsid w:val="00CB125A"/>
    <w:rsid w:val="00CC7F49"/>
    <w:rsid w:val="00CE7500"/>
    <w:rsid w:val="00D55C01"/>
    <w:rsid w:val="00D63EAF"/>
    <w:rsid w:val="00D92EFF"/>
    <w:rsid w:val="00DB2262"/>
    <w:rsid w:val="00EE2062"/>
    <w:rsid w:val="00F057BB"/>
    <w:rsid w:val="00F218D4"/>
    <w:rsid w:val="00F504B3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3BEA8"/>
  <w15:docId w15:val="{38296120-6D31-4413-AE5B-BF902001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1</TotalTime>
  <Pages>1</Pages>
  <Words>137</Words>
  <Characters>688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אילה</dc:creator>
  <cp:lastModifiedBy>Ayala</cp:lastModifiedBy>
  <cp:revision>2</cp:revision>
  <cp:lastPrinted>2023-03-19T07:24:00Z</cp:lastPrinted>
  <dcterms:created xsi:type="dcterms:W3CDTF">2024-02-12T12:11:00Z</dcterms:created>
  <dcterms:modified xsi:type="dcterms:W3CDTF">2024-02-12T12:11:00Z</dcterms:modified>
</cp:coreProperties>
</file>