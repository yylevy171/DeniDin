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9BA7F" w14:textId="265BCA43" w:rsidR="00233C04" w:rsidRPr="0046130C" w:rsidRDefault="00233C04" w:rsidP="0049655E">
      <w:pPr>
        <w:jc w:val="both"/>
        <w:rPr>
          <w:rFonts w:ascii="David" w:hAnsi="David" w:cs="David"/>
          <w:sz w:val="24"/>
          <w:szCs w:val="24"/>
          <w:rtl/>
        </w:rPr>
      </w:pP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="000A1BA6">
        <w:rPr>
          <w:rFonts w:ascii="David" w:hAnsi="David" w:cs="David" w:hint="cs"/>
          <w:sz w:val="24"/>
          <w:szCs w:val="24"/>
          <w:rtl/>
        </w:rPr>
        <w:t>19.6.24</w:t>
      </w:r>
    </w:p>
    <w:p w14:paraId="04547448" w14:textId="77777777" w:rsidR="00233C04" w:rsidRDefault="00233C04" w:rsidP="00233C04">
      <w:pPr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36FD9A71" w14:textId="4AE2851D" w:rsidR="00233C04" w:rsidRPr="004733D2" w:rsidRDefault="00233C04" w:rsidP="0049655E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8757FC">
        <w:rPr>
          <w:rFonts w:ascii="David" w:hAnsi="David" w:cs="David" w:hint="cs"/>
          <w:b/>
          <w:bCs/>
          <w:sz w:val="24"/>
          <w:szCs w:val="24"/>
          <w:rtl/>
        </w:rPr>
        <w:t xml:space="preserve">מר </w:t>
      </w:r>
      <w:r w:rsidR="000A1BA6">
        <w:rPr>
          <w:rFonts w:ascii="David" w:hAnsi="David" w:cs="David" w:hint="cs"/>
          <w:b/>
          <w:bCs/>
          <w:sz w:val="24"/>
          <w:szCs w:val="24"/>
          <w:rtl/>
        </w:rPr>
        <w:t xml:space="preserve">ניצן חן </w:t>
      </w:r>
      <w:r w:rsidRPr="004733D2">
        <w:rPr>
          <w:rFonts w:ascii="David" w:hAnsi="David" w:cs="David"/>
          <w:sz w:val="24"/>
          <w:szCs w:val="24"/>
          <w:rtl/>
        </w:rPr>
        <w:t>(להלן – הלקוח)</w:t>
      </w:r>
    </w:p>
    <w:p w14:paraId="3A1AA1F0" w14:textId="77777777" w:rsidR="00233C04" w:rsidRPr="004733D2" w:rsidRDefault="00233C04" w:rsidP="00233C0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2AC35991" w14:textId="77777777" w:rsidR="00233C04" w:rsidRPr="004733D2" w:rsidRDefault="00233C04" w:rsidP="00233C0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אילה </w:t>
      </w:r>
      <w:proofErr w:type="spellStart"/>
      <w:r>
        <w:rPr>
          <w:rFonts w:ascii="David" w:hAnsi="David" w:cs="David"/>
          <w:b/>
          <w:bCs/>
          <w:sz w:val="24"/>
          <w:szCs w:val="24"/>
          <w:rtl/>
        </w:rPr>
        <w:t>הוניגמן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234FE04D" w14:textId="77777777" w:rsidR="00233C04" w:rsidRPr="00A51276" w:rsidRDefault="00233C04" w:rsidP="00233C04">
      <w:pPr>
        <w:numPr>
          <w:ilvl w:val="0"/>
          <w:numId w:val="1"/>
        </w:numPr>
        <w:spacing w:before="240" w:after="0" w:line="360" w:lineRule="auto"/>
        <w:jc w:val="both"/>
        <w:rPr>
          <w:rFonts w:cs="David"/>
          <w:b/>
          <w:bCs/>
          <w:sz w:val="24"/>
          <w:szCs w:val="24"/>
        </w:rPr>
      </w:pP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שכר הטרחה בגין </w:t>
      </w:r>
      <w:r w:rsidRPr="00A51276">
        <w:rPr>
          <w:rFonts w:cs="David" w:hint="cs"/>
          <w:b/>
          <w:bCs/>
          <w:sz w:val="24"/>
          <w:szCs w:val="24"/>
          <w:u w:val="single"/>
          <w:rtl/>
        </w:rPr>
        <w:t>הייצוג</w:t>
      </w: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 המשפטי</w:t>
      </w:r>
      <w:r w:rsidRPr="00A51276">
        <w:rPr>
          <w:rFonts w:cs="David"/>
          <w:b/>
          <w:bCs/>
          <w:sz w:val="24"/>
          <w:szCs w:val="24"/>
          <w:rtl/>
        </w:rPr>
        <w:t xml:space="preserve"> (להלן – "שכר הטרחה"):</w:t>
      </w:r>
    </w:p>
    <w:p w14:paraId="60A078F6" w14:textId="4AED9A8E" w:rsidR="000E235F" w:rsidRDefault="00233C04" w:rsidP="00F504B3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  <w:rtl/>
        </w:rPr>
      </w:pPr>
      <w:r w:rsidRPr="00F918D8">
        <w:rPr>
          <w:rFonts w:cs="David" w:hint="cs"/>
          <w:sz w:val="24"/>
          <w:szCs w:val="24"/>
          <w:rtl/>
        </w:rPr>
        <w:t xml:space="preserve">בעבור ייצוג הלקוח </w:t>
      </w:r>
      <w:r w:rsidR="00CC7F49">
        <w:rPr>
          <w:rFonts w:cs="David" w:hint="cs"/>
          <w:sz w:val="24"/>
          <w:szCs w:val="24"/>
          <w:rtl/>
        </w:rPr>
        <w:t xml:space="preserve">על ידי עוה"ד, </w:t>
      </w:r>
      <w:r w:rsidR="00F218D4">
        <w:rPr>
          <w:rFonts w:ascii="David" w:hAnsi="David" w:cs="David" w:hint="cs"/>
          <w:sz w:val="24"/>
          <w:szCs w:val="24"/>
          <w:rtl/>
        </w:rPr>
        <w:t>בתביעה</w:t>
      </w:r>
      <w:r w:rsidR="00F918D8">
        <w:rPr>
          <w:rFonts w:ascii="David" w:hAnsi="David" w:cs="David" w:hint="cs"/>
          <w:sz w:val="24"/>
          <w:szCs w:val="24"/>
          <w:rtl/>
        </w:rPr>
        <w:t xml:space="preserve"> שהוגש</w:t>
      </w:r>
      <w:r w:rsidR="00F504B3">
        <w:rPr>
          <w:rFonts w:ascii="David" w:hAnsi="David" w:cs="David" w:hint="cs"/>
          <w:sz w:val="24"/>
          <w:szCs w:val="24"/>
          <w:rtl/>
        </w:rPr>
        <w:t>ה</w:t>
      </w:r>
      <w:r w:rsidR="00F918D8">
        <w:rPr>
          <w:rFonts w:ascii="David" w:hAnsi="David" w:cs="David" w:hint="cs"/>
          <w:sz w:val="24"/>
          <w:szCs w:val="24"/>
          <w:rtl/>
        </w:rPr>
        <w:t xml:space="preserve"> כנגד</w:t>
      </w:r>
      <w:r w:rsidR="008757FC">
        <w:rPr>
          <w:rFonts w:ascii="David" w:hAnsi="David" w:cs="David" w:hint="cs"/>
          <w:sz w:val="24"/>
          <w:szCs w:val="24"/>
          <w:rtl/>
        </w:rPr>
        <w:t>ו</w:t>
      </w:r>
      <w:r w:rsidR="00F918D8">
        <w:rPr>
          <w:rFonts w:ascii="David" w:hAnsi="David" w:cs="David" w:hint="cs"/>
          <w:sz w:val="24"/>
          <w:szCs w:val="24"/>
          <w:rtl/>
        </w:rPr>
        <w:t xml:space="preserve"> לבית הדין האזורי לעבודה </w:t>
      </w:r>
      <w:r w:rsidR="000A1BA6">
        <w:rPr>
          <w:rFonts w:ascii="David" w:hAnsi="David" w:cs="David" w:hint="cs"/>
          <w:sz w:val="24"/>
          <w:szCs w:val="24"/>
          <w:rtl/>
        </w:rPr>
        <w:t>בירושלים</w:t>
      </w:r>
      <w:r w:rsidR="00F918D8">
        <w:rPr>
          <w:rFonts w:ascii="David" w:hAnsi="David" w:cs="David" w:hint="cs"/>
          <w:sz w:val="24"/>
          <w:szCs w:val="24"/>
          <w:rtl/>
        </w:rPr>
        <w:t xml:space="preserve">, </w:t>
      </w:r>
      <w:r w:rsidR="008757FC">
        <w:rPr>
          <w:rFonts w:ascii="David" w:hAnsi="David" w:cs="David" w:hint="cs"/>
          <w:sz w:val="24"/>
          <w:szCs w:val="24"/>
          <w:rtl/>
        </w:rPr>
        <w:t>י</w:t>
      </w:r>
      <w:r w:rsidR="00F218D4">
        <w:rPr>
          <w:rFonts w:ascii="David" w:hAnsi="David" w:cs="David" w:hint="cs"/>
          <w:sz w:val="24"/>
          <w:szCs w:val="24"/>
          <w:rtl/>
        </w:rPr>
        <w:t>שלם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הלקוח </w:t>
      </w:r>
      <w:r w:rsidR="00F504B3">
        <w:rPr>
          <w:rFonts w:ascii="David" w:hAnsi="David" w:cs="David" w:hint="cs"/>
          <w:sz w:val="24"/>
          <w:szCs w:val="24"/>
          <w:rtl/>
        </w:rPr>
        <w:t>בהתאם למתווה הבא:</w:t>
      </w:r>
    </w:p>
    <w:p w14:paraId="5D15FAE6" w14:textId="2F472BB6" w:rsidR="00F504B3" w:rsidRDefault="00F504B3" w:rsidP="00F504B3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  <w:rtl/>
        </w:rPr>
      </w:pPr>
    </w:p>
    <w:p w14:paraId="2BB3D20A" w14:textId="4A80D163" w:rsidR="00F504B3" w:rsidRPr="00F918D8" w:rsidRDefault="00F504B3" w:rsidP="00F504B3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הכנת והגשת כתב הגנה כמו גם ייצוג בשלבים מקדמיים (טרם תחילת הוכחות כולל קדם משפט ולא כולל גישור, ככל שיהיה) 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 xml:space="preserve">- </w:t>
      </w:r>
      <w:r w:rsidRPr="00F504B3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0A1BA6">
        <w:rPr>
          <w:rFonts w:ascii="David" w:hAnsi="David" w:cs="David" w:hint="cs"/>
          <w:b/>
          <w:bCs/>
          <w:sz w:val="24"/>
          <w:szCs w:val="24"/>
          <w:rtl/>
        </w:rPr>
        <w:t>10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>,000</w:t>
      </w:r>
      <w:r w:rsidRPr="00F504B3">
        <w:rPr>
          <w:rFonts w:ascii="David" w:hAnsi="David" w:cs="David"/>
          <w:b/>
          <w:bCs/>
          <w:sz w:val="24"/>
          <w:szCs w:val="24"/>
          <w:rtl/>
        </w:rPr>
        <w:t xml:space="preserve"> ₪ 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>לא כולל מע"מ.</w:t>
      </w:r>
    </w:p>
    <w:p w14:paraId="2C8D9B15" w14:textId="487BC5AA" w:rsidR="00F504B3" w:rsidRDefault="00F504B3" w:rsidP="00F504B3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גישור (ככל שיהיה) 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CE7500">
        <w:rPr>
          <w:rFonts w:ascii="David" w:hAnsi="David" w:cs="David" w:hint="cs"/>
          <w:sz w:val="24"/>
          <w:szCs w:val="24"/>
          <w:rtl/>
        </w:rPr>
        <w:t>תשלום שעתי, בתעריף של 800 ₪ לשעה, לא כולל מע"מ וזאת עד לתקרה של 10 שעות.</w:t>
      </w:r>
    </w:p>
    <w:p w14:paraId="4F83391D" w14:textId="77B4799B" w:rsidR="00F504B3" w:rsidRDefault="00F504B3" w:rsidP="00F504B3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הוכחות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8757FC">
        <w:rPr>
          <w:rFonts w:ascii="David" w:hAnsi="David" w:cs="David" w:hint="cs"/>
          <w:b/>
          <w:bCs/>
          <w:sz w:val="24"/>
          <w:szCs w:val="24"/>
          <w:rtl/>
        </w:rPr>
        <w:t>15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>,000 ₪ לא כולל מע"מ.</w:t>
      </w:r>
    </w:p>
    <w:p w14:paraId="3FF40393" w14:textId="33F44EB8" w:rsidR="00F504B3" w:rsidRPr="00F504B3" w:rsidRDefault="00F504B3" w:rsidP="00F504B3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F504B3">
        <w:rPr>
          <w:rFonts w:ascii="David" w:hAnsi="David" w:cs="David" w:hint="cs"/>
          <w:sz w:val="24"/>
          <w:szCs w:val="24"/>
          <w:rtl/>
        </w:rPr>
        <w:t>סיכומים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5,000 ₪ לא כולל מע"מ</w:t>
      </w:r>
    </w:p>
    <w:p w14:paraId="5864BD02" w14:textId="77777777" w:rsidR="00F504B3" w:rsidRPr="00F504B3" w:rsidRDefault="00F504B3" w:rsidP="00F504B3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  <w:rtl/>
        </w:rPr>
      </w:pPr>
    </w:p>
    <w:p w14:paraId="3EBE9514" w14:textId="77777777" w:rsidR="00F218D4" w:rsidRDefault="00F218D4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3069EEB8" w14:textId="77777777" w:rsidR="00B15396" w:rsidRPr="00F218D4" w:rsidRDefault="00B1539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18D4">
        <w:rPr>
          <w:rFonts w:ascii="David" w:hAnsi="David" w:cs="David" w:hint="cs"/>
          <w:sz w:val="24"/>
          <w:szCs w:val="24"/>
          <w:rtl/>
        </w:rPr>
        <w:t>שכר הטרחה המפורט לעיל אינו כולל ייצוג בערכאות ערעור.</w:t>
      </w:r>
    </w:p>
    <w:p w14:paraId="06959763" w14:textId="77777777" w:rsidR="00233C04" w:rsidRDefault="00233C04" w:rsidP="00233C04">
      <w:pPr>
        <w:numPr>
          <w:ilvl w:val="0"/>
          <w:numId w:val="5"/>
        </w:numPr>
        <w:tabs>
          <w:tab w:val="clear" w:pos="386"/>
          <w:tab w:val="num" w:pos="360"/>
        </w:tabs>
        <w:spacing w:before="240" w:after="0" w:line="360" w:lineRule="auto"/>
        <w:ind w:left="360"/>
        <w:jc w:val="both"/>
        <w:rPr>
          <w:rFonts w:cs="David"/>
          <w:szCs w:val="26"/>
        </w:rPr>
      </w:pPr>
      <w:r w:rsidRPr="00A51276">
        <w:rPr>
          <w:rFonts w:cs="David" w:hint="cs"/>
          <w:b/>
          <w:bCs/>
          <w:sz w:val="24"/>
          <w:szCs w:val="24"/>
          <w:u w:val="single"/>
          <w:rtl/>
        </w:rPr>
        <w:t>הוצאות</w:t>
      </w:r>
      <w:r>
        <w:rPr>
          <w:rFonts w:cs="David" w:hint="cs"/>
          <w:szCs w:val="26"/>
          <w:rtl/>
        </w:rPr>
        <w:t>:</w:t>
      </w:r>
    </w:p>
    <w:p w14:paraId="33DD5B86" w14:textId="769A0391" w:rsidR="00233C04" w:rsidRPr="00F918D8" w:rsidRDefault="00233C04" w:rsidP="00A97C75">
      <w:pPr>
        <w:numPr>
          <w:ilvl w:val="0"/>
          <w:numId w:val="7"/>
        </w:numPr>
        <w:spacing w:before="120" w:after="0" w:line="360" w:lineRule="auto"/>
        <w:jc w:val="both"/>
        <w:rPr>
          <w:rFonts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שכר הטרחה של עוה"ד לא </w:t>
      </w:r>
      <w:r w:rsidRPr="00F918D8">
        <w:rPr>
          <w:rFonts w:cs="David"/>
          <w:sz w:val="24"/>
          <w:szCs w:val="24"/>
          <w:rtl/>
        </w:rPr>
        <w:t xml:space="preserve">כולל הוצאות כגון </w:t>
      </w:r>
      <w:r w:rsidRPr="00F918D8">
        <w:rPr>
          <w:rFonts w:cs="David" w:hint="cs"/>
          <w:sz w:val="24"/>
          <w:szCs w:val="24"/>
          <w:rtl/>
        </w:rPr>
        <w:t xml:space="preserve">צילום חומרים, </w:t>
      </w:r>
      <w:r w:rsidR="00A97C75">
        <w:rPr>
          <w:rFonts w:cs="David" w:hint="cs"/>
          <w:sz w:val="24"/>
          <w:szCs w:val="24"/>
          <w:rtl/>
        </w:rPr>
        <w:t>אגרות</w:t>
      </w:r>
      <w:r w:rsidRPr="00F918D8">
        <w:rPr>
          <w:rFonts w:cs="David" w:hint="cs"/>
          <w:sz w:val="24"/>
          <w:szCs w:val="24"/>
          <w:rtl/>
        </w:rPr>
        <w:t xml:space="preserve"> </w:t>
      </w:r>
      <w:proofErr w:type="spellStart"/>
      <w:r w:rsidRPr="00F918D8">
        <w:rPr>
          <w:rFonts w:cs="David" w:hint="cs"/>
          <w:sz w:val="24"/>
          <w:szCs w:val="24"/>
          <w:rtl/>
        </w:rPr>
        <w:t>וכיוב</w:t>
      </w:r>
      <w:proofErr w:type="spellEnd"/>
      <w:r w:rsidRPr="00F918D8">
        <w:rPr>
          <w:rFonts w:cs="David" w:hint="cs"/>
          <w:sz w:val="24"/>
          <w:szCs w:val="24"/>
          <w:rtl/>
        </w:rPr>
        <w:t>'.</w:t>
      </w:r>
      <w:r w:rsidR="00F918D8">
        <w:rPr>
          <w:rFonts w:cs="David" w:hint="cs"/>
          <w:sz w:val="24"/>
          <w:szCs w:val="24"/>
          <w:rtl/>
        </w:rPr>
        <w:t xml:space="preserve"> </w:t>
      </w:r>
      <w:r w:rsidR="00F218D4">
        <w:rPr>
          <w:rFonts w:cs="David" w:hint="cs"/>
          <w:sz w:val="24"/>
          <w:szCs w:val="24"/>
          <w:rtl/>
        </w:rPr>
        <w:t xml:space="preserve">הלקוח </w:t>
      </w:r>
      <w:proofErr w:type="spellStart"/>
      <w:r w:rsidR="008757FC">
        <w:rPr>
          <w:rFonts w:cs="David" w:hint="cs"/>
          <w:sz w:val="24"/>
          <w:szCs w:val="24"/>
          <w:rtl/>
        </w:rPr>
        <w:t>י</w:t>
      </w:r>
      <w:r w:rsidRPr="00F918D8">
        <w:rPr>
          <w:rFonts w:cs="David" w:hint="cs"/>
          <w:sz w:val="24"/>
          <w:szCs w:val="24"/>
          <w:rtl/>
        </w:rPr>
        <w:t>שא</w:t>
      </w:r>
      <w:proofErr w:type="spellEnd"/>
      <w:r w:rsidRPr="00F918D8">
        <w:rPr>
          <w:rFonts w:cs="David" w:hint="cs"/>
          <w:sz w:val="24"/>
          <w:szCs w:val="24"/>
          <w:rtl/>
        </w:rPr>
        <w:t xml:space="preserve"> באופן בלעדי בהוצאות אשר ישולמו מיד בעת המצאת חשבונית. </w:t>
      </w:r>
    </w:p>
    <w:p w14:paraId="4E0D041D" w14:textId="77777777" w:rsidR="00233C04" w:rsidRDefault="00233C04" w:rsidP="00233C04">
      <w:pPr>
        <w:spacing w:after="12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64639D9B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5CA231AD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5558A90A" w14:textId="77777777" w:rsidR="00233C04" w:rsidRDefault="00233C04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4559D3C0" w14:textId="77777777" w:rsidR="00381A7C" w:rsidRPr="00233C04" w:rsidRDefault="00233C04" w:rsidP="00B15396">
      <w:pPr>
        <w:spacing w:after="120"/>
        <w:jc w:val="both"/>
      </w:pPr>
      <w:r>
        <w:rPr>
          <w:rFonts w:ascii="David" w:hAnsi="David" w:cs="David" w:hint="cs"/>
          <w:sz w:val="24"/>
          <w:szCs w:val="24"/>
          <w:rtl/>
        </w:rPr>
        <w:t>שם וחתימה: _________________</w:t>
      </w:r>
    </w:p>
    <w:sectPr w:rsidR="00381A7C" w:rsidRPr="00233C04" w:rsidSect="008D2E8B">
      <w:headerReference w:type="default" r:id="rId7"/>
      <w:footerReference w:type="default" r:id="rId8"/>
      <w:pgSz w:w="12240" w:h="15840"/>
      <w:pgMar w:top="1440" w:right="1041" w:bottom="1440" w:left="1800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E5C53" w14:textId="77777777" w:rsidR="003B5440" w:rsidRDefault="003B5440" w:rsidP="00381A7C">
      <w:pPr>
        <w:spacing w:after="0" w:line="240" w:lineRule="auto"/>
      </w:pPr>
      <w:r>
        <w:separator/>
      </w:r>
    </w:p>
  </w:endnote>
  <w:endnote w:type="continuationSeparator" w:id="0">
    <w:p w14:paraId="11B33642" w14:textId="77777777" w:rsidR="003B5440" w:rsidRDefault="003B5440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ED350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418BDC6C" wp14:editId="2D93EAE2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F645FF" w14:textId="77777777" w:rsidR="003B5440" w:rsidRDefault="003B5440" w:rsidP="00381A7C">
      <w:pPr>
        <w:spacing w:after="0" w:line="240" w:lineRule="auto"/>
      </w:pPr>
      <w:r>
        <w:separator/>
      </w:r>
    </w:p>
  </w:footnote>
  <w:footnote w:type="continuationSeparator" w:id="0">
    <w:p w14:paraId="35C066D4" w14:textId="77777777" w:rsidR="003B5440" w:rsidRDefault="003B5440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86EAB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1E9528F3" wp14:editId="5B50B064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A6816"/>
    <w:multiLevelType w:val="hybridMultilevel"/>
    <w:tmpl w:val="C7A80036"/>
    <w:lvl w:ilvl="0" w:tplc="776CF6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41C80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D000F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 w16cid:durableId="15222764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00807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754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5358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733113">
    <w:abstractNumId w:val="3"/>
  </w:num>
  <w:num w:numId="6" w16cid:durableId="862784328">
    <w:abstractNumId w:val="1"/>
  </w:num>
  <w:num w:numId="7" w16cid:durableId="81729167">
    <w:abstractNumId w:val="2"/>
  </w:num>
  <w:num w:numId="8" w16cid:durableId="191700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12E24"/>
    <w:rsid w:val="00070E6E"/>
    <w:rsid w:val="000A1BA6"/>
    <w:rsid w:val="000E235F"/>
    <w:rsid w:val="0020602B"/>
    <w:rsid w:val="00233C04"/>
    <w:rsid w:val="003670F5"/>
    <w:rsid w:val="00381A7C"/>
    <w:rsid w:val="003B5440"/>
    <w:rsid w:val="0049655E"/>
    <w:rsid w:val="005040A3"/>
    <w:rsid w:val="005E1683"/>
    <w:rsid w:val="00605166"/>
    <w:rsid w:val="00635C63"/>
    <w:rsid w:val="0064457D"/>
    <w:rsid w:val="0065235E"/>
    <w:rsid w:val="00707716"/>
    <w:rsid w:val="00707F64"/>
    <w:rsid w:val="00714B85"/>
    <w:rsid w:val="007764B0"/>
    <w:rsid w:val="007A245A"/>
    <w:rsid w:val="00827BC5"/>
    <w:rsid w:val="008757FC"/>
    <w:rsid w:val="008D2E8B"/>
    <w:rsid w:val="008F64DF"/>
    <w:rsid w:val="00900853"/>
    <w:rsid w:val="00960108"/>
    <w:rsid w:val="00997389"/>
    <w:rsid w:val="009A03D9"/>
    <w:rsid w:val="00A06361"/>
    <w:rsid w:val="00A76612"/>
    <w:rsid w:val="00A97C75"/>
    <w:rsid w:val="00AF5BAB"/>
    <w:rsid w:val="00B15396"/>
    <w:rsid w:val="00B35C7D"/>
    <w:rsid w:val="00C963B3"/>
    <w:rsid w:val="00CB125A"/>
    <w:rsid w:val="00CC7F49"/>
    <w:rsid w:val="00CE7500"/>
    <w:rsid w:val="00D55C01"/>
    <w:rsid w:val="00D63EAF"/>
    <w:rsid w:val="00D92EFF"/>
    <w:rsid w:val="00DB2262"/>
    <w:rsid w:val="00EE2062"/>
    <w:rsid w:val="00F057BB"/>
    <w:rsid w:val="00F218D4"/>
    <w:rsid w:val="00F504B3"/>
    <w:rsid w:val="00F556B2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3BEA8"/>
  <w15:docId w15:val="{38296120-6D31-4413-AE5B-BF902001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C01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05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1</TotalTime>
  <Pages>1</Pages>
  <Words>134</Words>
  <Characters>672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אילה</dc:creator>
  <cp:lastModifiedBy>Ayala</cp:lastModifiedBy>
  <cp:revision>3</cp:revision>
  <cp:lastPrinted>2023-03-19T07:24:00Z</cp:lastPrinted>
  <dcterms:created xsi:type="dcterms:W3CDTF">2024-06-19T12:59:00Z</dcterms:created>
  <dcterms:modified xsi:type="dcterms:W3CDTF">2024-06-19T13:00:00Z</dcterms:modified>
</cp:coreProperties>
</file>