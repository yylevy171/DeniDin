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195B" w14:textId="04203AC0" w:rsidR="00BB2FB2" w:rsidRPr="0046130C" w:rsidRDefault="009C359B" w:rsidP="0048577C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BB2FB2" w:rsidRPr="0046130C">
        <w:rPr>
          <w:rFonts w:ascii="David" w:hAnsi="David" w:cs="David"/>
          <w:sz w:val="24"/>
          <w:szCs w:val="24"/>
          <w:rtl/>
        </w:rPr>
        <w:tab/>
      </w:r>
      <w:r w:rsidR="005377FC">
        <w:rPr>
          <w:rFonts w:ascii="David" w:hAnsi="David" w:cs="David" w:hint="cs"/>
          <w:sz w:val="24"/>
          <w:szCs w:val="24"/>
          <w:rtl/>
        </w:rPr>
        <w:t>6.12.23</w:t>
      </w:r>
    </w:p>
    <w:p w14:paraId="7AF68ED3" w14:textId="77777777" w:rsidR="00BB2FB2" w:rsidRDefault="00BB2FB2" w:rsidP="00BB2FB2">
      <w:pPr>
        <w:spacing w:line="240" w:lineRule="auto"/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5FD21B87" w14:textId="1FF0B34A" w:rsidR="00BB2FB2" w:rsidRPr="004733D2" w:rsidRDefault="00BB2FB2" w:rsidP="0048577C">
      <w:pPr>
        <w:spacing w:after="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EC282B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5377FC">
        <w:rPr>
          <w:rFonts w:ascii="David" w:hAnsi="David" w:cs="David" w:hint="cs"/>
          <w:b/>
          <w:bCs/>
          <w:sz w:val="24"/>
          <w:szCs w:val="24"/>
          <w:rtl/>
        </w:rPr>
        <w:t>אבי הוכברג</w:t>
      </w:r>
      <w:r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Pr="004733D2">
        <w:rPr>
          <w:rFonts w:ascii="David" w:hAnsi="David" w:cs="David"/>
          <w:b/>
          <w:bCs/>
          <w:sz w:val="24"/>
          <w:szCs w:val="24"/>
          <w:rtl/>
        </w:rPr>
        <w:t xml:space="preserve"> ת.ז</w:t>
      </w:r>
      <w:r w:rsidRPr="004733D2">
        <w:rPr>
          <w:rFonts w:ascii="David" w:hAnsi="David" w:cs="David"/>
          <w:sz w:val="24"/>
          <w:szCs w:val="24"/>
          <w:rtl/>
        </w:rPr>
        <w:t>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EC282B">
        <w:rPr>
          <w:rFonts w:ascii="David" w:hAnsi="David" w:cs="David" w:hint="cs"/>
          <w:sz w:val="24"/>
          <w:szCs w:val="24"/>
          <w:rtl/>
        </w:rPr>
        <w:t>_______</w:t>
      </w:r>
      <w:r>
        <w:rPr>
          <w:rFonts w:ascii="David" w:hAnsi="David" w:cs="David"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>(להלן – הלקוח)</w:t>
      </w:r>
    </w:p>
    <w:p w14:paraId="1A76F305" w14:textId="77777777" w:rsidR="00BB2FB2" w:rsidRPr="004733D2" w:rsidRDefault="00BB2FB2" w:rsidP="00D454E7">
      <w:pPr>
        <w:spacing w:after="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6055CCA6" w14:textId="77777777" w:rsidR="00BB2FB2" w:rsidRPr="004733D2" w:rsidRDefault="00BB2FB2" w:rsidP="00D454E7">
      <w:pPr>
        <w:spacing w:after="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>אילה הוניגמן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15A172AB" w14:textId="77777777" w:rsidR="00D454E7" w:rsidRDefault="00D454E7" w:rsidP="00D454E7">
      <w:pPr>
        <w:spacing w:after="0" w:line="360" w:lineRule="auto"/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</w:p>
    <w:p w14:paraId="420587F9" w14:textId="3ED9C47C" w:rsidR="00BB2FB2" w:rsidRPr="001A0555" w:rsidRDefault="00BB2FB2" w:rsidP="00BB2FB2">
      <w:pPr>
        <w:spacing w:line="360" w:lineRule="auto"/>
        <w:jc w:val="center"/>
        <w:rPr>
          <w:rFonts w:ascii="David" w:hAnsi="David" w:cs="David"/>
          <w:b/>
          <w:bCs/>
          <w:sz w:val="26"/>
          <w:szCs w:val="26"/>
          <w:u w:val="single"/>
        </w:rPr>
      </w:pPr>
      <w:r w:rsidRPr="001A0555">
        <w:rPr>
          <w:rFonts w:ascii="David" w:hAnsi="David" w:cs="David" w:hint="cs"/>
          <w:b/>
          <w:bCs/>
          <w:sz w:val="26"/>
          <w:szCs w:val="26"/>
          <w:u w:val="single"/>
          <w:rtl/>
        </w:rPr>
        <w:t>להלן הצעת שכר טרחה עבור ייצוג הלקוח</w:t>
      </w:r>
      <w:r w:rsidR="00C04B7C">
        <w:rPr>
          <w:rFonts w:ascii="David" w:hAnsi="David" w:cs="David" w:hint="cs"/>
          <w:b/>
          <w:bCs/>
          <w:sz w:val="26"/>
          <w:szCs w:val="26"/>
          <w:u w:val="single"/>
          <w:rtl/>
        </w:rPr>
        <w:t>ה</w:t>
      </w:r>
      <w:r w:rsidRPr="001A0555">
        <w:rPr>
          <w:rFonts w:ascii="David" w:hAnsi="David" w:cs="David" w:hint="cs"/>
          <w:b/>
          <w:bCs/>
          <w:sz w:val="26"/>
          <w:szCs w:val="26"/>
          <w:u w:val="single"/>
          <w:rtl/>
        </w:rPr>
        <w:t xml:space="preserve"> בהליך משמעתי שנפתח נגד</w:t>
      </w:r>
      <w:r w:rsidR="00C04B7C">
        <w:rPr>
          <w:rFonts w:ascii="David" w:hAnsi="David" w:cs="David" w:hint="cs"/>
          <w:b/>
          <w:bCs/>
          <w:sz w:val="26"/>
          <w:szCs w:val="26"/>
          <w:u w:val="single"/>
          <w:rtl/>
        </w:rPr>
        <w:t>ה</w:t>
      </w:r>
      <w:r w:rsidRPr="001A0555">
        <w:rPr>
          <w:rFonts w:ascii="David" w:hAnsi="David" w:cs="David" w:hint="cs"/>
          <w:b/>
          <w:bCs/>
          <w:sz w:val="26"/>
          <w:szCs w:val="26"/>
          <w:u w:val="single"/>
          <w:rtl/>
        </w:rPr>
        <w:t>:</w:t>
      </w:r>
    </w:p>
    <w:p w14:paraId="693E38BE" w14:textId="77777777" w:rsidR="00BB2FB2" w:rsidRPr="007F18EE" w:rsidRDefault="00BB2FB2" w:rsidP="00BB2FB2">
      <w:pPr>
        <w:numPr>
          <w:ilvl w:val="0"/>
          <w:numId w:val="2"/>
        </w:numPr>
        <w:spacing w:before="240" w:after="0" w:line="360" w:lineRule="auto"/>
        <w:ind w:right="0"/>
        <w:jc w:val="both"/>
        <w:rPr>
          <w:rFonts w:cs="David"/>
          <w:sz w:val="24"/>
          <w:szCs w:val="24"/>
        </w:rPr>
      </w:pPr>
      <w:r w:rsidRPr="007F18EE">
        <w:rPr>
          <w:rFonts w:cs="David"/>
          <w:sz w:val="24"/>
          <w:szCs w:val="24"/>
          <w:u w:val="single"/>
          <w:rtl/>
        </w:rPr>
        <w:t xml:space="preserve">שכר הטרחה בגין </w:t>
      </w:r>
      <w:r w:rsidRPr="007F18EE">
        <w:rPr>
          <w:rFonts w:cs="David" w:hint="cs"/>
          <w:sz w:val="24"/>
          <w:szCs w:val="24"/>
          <w:u w:val="single"/>
          <w:rtl/>
        </w:rPr>
        <w:t>הייצוג</w:t>
      </w:r>
      <w:r w:rsidRPr="007F18EE">
        <w:rPr>
          <w:rFonts w:cs="David"/>
          <w:sz w:val="24"/>
          <w:szCs w:val="24"/>
          <w:u w:val="single"/>
          <w:rtl/>
        </w:rPr>
        <w:t xml:space="preserve"> המשפטי</w:t>
      </w:r>
      <w:r w:rsidRPr="007F18EE">
        <w:rPr>
          <w:rFonts w:cs="David"/>
          <w:sz w:val="24"/>
          <w:szCs w:val="24"/>
          <w:rtl/>
        </w:rPr>
        <w:t xml:space="preserve"> (להלן – "שכר הטרחה"):</w:t>
      </w:r>
    </w:p>
    <w:p w14:paraId="75608883" w14:textId="0EC4AF82" w:rsidR="00BB2FB2" w:rsidRPr="00DC29BF" w:rsidRDefault="00BB2FB2" w:rsidP="0048577C">
      <w:pPr>
        <w:numPr>
          <w:ilvl w:val="0"/>
          <w:numId w:val="3"/>
        </w:numPr>
        <w:spacing w:before="240" w:after="0" w:line="360" w:lineRule="auto"/>
        <w:jc w:val="both"/>
        <w:rPr>
          <w:rFonts w:cs="David"/>
          <w:sz w:val="24"/>
          <w:szCs w:val="24"/>
        </w:rPr>
      </w:pPr>
      <w:r w:rsidRPr="00DC29BF">
        <w:rPr>
          <w:rFonts w:cs="David" w:hint="cs"/>
          <w:sz w:val="24"/>
          <w:szCs w:val="24"/>
          <w:rtl/>
        </w:rPr>
        <w:t xml:space="preserve">עבור ייצוג הלקוח בשימוע בפני </w:t>
      </w:r>
      <w:r w:rsidR="003451D7">
        <w:rPr>
          <w:rFonts w:cs="David" w:hint="cs"/>
          <w:sz w:val="24"/>
          <w:szCs w:val="24"/>
          <w:rtl/>
        </w:rPr>
        <w:t>התובע בהליך המשמעתי,</w:t>
      </w:r>
      <w:r>
        <w:rPr>
          <w:rFonts w:cs="David" w:hint="cs"/>
          <w:sz w:val="24"/>
          <w:szCs w:val="24"/>
          <w:rtl/>
        </w:rPr>
        <w:t xml:space="preserve"> כמו גם במו"מ להסדר טיעון והצגתו בפני בית הדין למשמעת, מבלי שיקבע לשמיעת ראיות (במידה והתיק לא ייסגר)</w:t>
      </w:r>
      <w:r w:rsidRPr="00DC29BF">
        <w:rPr>
          <w:rFonts w:cs="David" w:hint="cs"/>
          <w:sz w:val="24"/>
          <w:szCs w:val="24"/>
          <w:rtl/>
        </w:rPr>
        <w:t xml:space="preserve"> </w:t>
      </w:r>
      <w:r w:rsidR="001E2B46">
        <w:rPr>
          <w:rFonts w:cs="David" w:hint="cs"/>
          <w:sz w:val="24"/>
          <w:szCs w:val="24"/>
          <w:rtl/>
        </w:rPr>
        <w:t>י</w:t>
      </w:r>
      <w:r w:rsidRPr="00DC29BF">
        <w:rPr>
          <w:rFonts w:cs="David" w:hint="cs"/>
          <w:sz w:val="24"/>
          <w:szCs w:val="24"/>
          <w:rtl/>
        </w:rPr>
        <w:t>שלם</w:t>
      </w:r>
      <w:r w:rsidR="00C04B7C">
        <w:rPr>
          <w:rFonts w:cs="David" w:hint="cs"/>
          <w:sz w:val="24"/>
          <w:szCs w:val="24"/>
          <w:rtl/>
        </w:rPr>
        <w:t xml:space="preserve"> </w:t>
      </w:r>
      <w:r w:rsidRPr="00DC29BF">
        <w:rPr>
          <w:rFonts w:cs="David" w:hint="cs"/>
          <w:sz w:val="24"/>
          <w:szCs w:val="24"/>
          <w:rtl/>
        </w:rPr>
        <w:t xml:space="preserve">הלקוח שכר טרחה של </w:t>
      </w:r>
      <w:r w:rsidR="00D601C3">
        <w:rPr>
          <w:rFonts w:cs="David" w:hint="cs"/>
          <w:b/>
          <w:bCs/>
          <w:sz w:val="24"/>
          <w:szCs w:val="24"/>
          <w:rtl/>
        </w:rPr>
        <w:t>35</w:t>
      </w:r>
      <w:r w:rsidRPr="004F4E88">
        <w:rPr>
          <w:rFonts w:cs="David" w:hint="cs"/>
          <w:b/>
          <w:bCs/>
          <w:sz w:val="24"/>
          <w:szCs w:val="24"/>
          <w:rtl/>
        </w:rPr>
        <w:t>,000 ₪ + מע"מ כחוק.</w:t>
      </w:r>
      <w:r w:rsidRPr="00DC29BF">
        <w:rPr>
          <w:rFonts w:cs="David" w:hint="cs"/>
          <w:sz w:val="24"/>
          <w:szCs w:val="24"/>
          <w:rtl/>
        </w:rPr>
        <w:t xml:space="preserve"> </w:t>
      </w:r>
    </w:p>
    <w:p w14:paraId="33F618DF" w14:textId="332AB6DE" w:rsidR="00BB2FB2" w:rsidRPr="00932882" w:rsidRDefault="00BB2FB2" w:rsidP="00EC282B">
      <w:pPr>
        <w:numPr>
          <w:ilvl w:val="0"/>
          <w:numId w:val="3"/>
        </w:numPr>
        <w:spacing w:before="240" w:after="0" w:line="360" w:lineRule="auto"/>
        <w:jc w:val="both"/>
        <w:rPr>
          <w:rFonts w:cs="David"/>
          <w:sz w:val="24"/>
          <w:szCs w:val="24"/>
        </w:rPr>
      </w:pPr>
      <w:r w:rsidRPr="00932882">
        <w:rPr>
          <w:rFonts w:cs="David" w:hint="cs"/>
          <w:sz w:val="24"/>
          <w:szCs w:val="24"/>
          <w:rtl/>
        </w:rPr>
        <w:t>במידה ו</w:t>
      </w:r>
      <w:r w:rsidR="001E2B46">
        <w:rPr>
          <w:rFonts w:cs="David" w:hint="cs"/>
          <w:sz w:val="24"/>
          <w:szCs w:val="24"/>
          <w:rtl/>
        </w:rPr>
        <w:t>לא יגובש הסדר טיעון והתיק ינוהל תוך</w:t>
      </w:r>
      <w:r w:rsidR="001E2B46">
        <w:rPr>
          <w:rFonts w:cs="David" w:hint="cs"/>
          <w:b/>
          <w:bCs/>
          <w:sz w:val="24"/>
          <w:szCs w:val="24"/>
          <w:rtl/>
        </w:rPr>
        <w:t xml:space="preserve"> </w:t>
      </w:r>
      <w:r w:rsidRPr="001E2B46">
        <w:rPr>
          <w:rFonts w:cs="David" w:hint="cs"/>
          <w:sz w:val="24"/>
          <w:szCs w:val="24"/>
          <w:rtl/>
        </w:rPr>
        <w:t>שמיעת הראיות</w:t>
      </w:r>
      <w:r w:rsidRPr="00932882">
        <w:rPr>
          <w:rFonts w:cs="David" w:hint="cs"/>
          <w:b/>
          <w:bCs/>
          <w:sz w:val="24"/>
          <w:szCs w:val="24"/>
          <w:rtl/>
        </w:rPr>
        <w:t xml:space="preserve"> </w:t>
      </w:r>
      <w:r w:rsidRPr="00932882">
        <w:rPr>
          <w:rFonts w:cs="David" w:hint="cs"/>
          <w:sz w:val="24"/>
          <w:szCs w:val="24"/>
          <w:rtl/>
        </w:rPr>
        <w:t>בבית הדין למשמעת</w:t>
      </w:r>
      <w:r w:rsidRPr="00932882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(הוכחות), </w:t>
      </w:r>
      <w:r w:rsidR="001E2B46">
        <w:rPr>
          <w:rFonts w:cs="David" w:hint="cs"/>
          <w:sz w:val="24"/>
          <w:szCs w:val="24"/>
          <w:rtl/>
        </w:rPr>
        <w:t>י</w:t>
      </w:r>
      <w:r w:rsidRPr="00932882">
        <w:rPr>
          <w:rFonts w:cs="David" w:hint="cs"/>
          <w:sz w:val="24"/>
          <w:szCs w:val="24"/>
          <w:rtl/>
        </w:rPr>
        <w:t xml:space="preserve">שלם הלקוח </w:t>
      </w:r>
      <w:r>
        <w:rPr>
          <w:rFonts w:cs="David" w:hint="cs"/>
          <w:sz w:val="24"/>
          <w:szCs w:val="24"/>
          <w:rtl/>
        </w:rPr>
        <w:t>ל</w:t>
      </w:r>
      <w:r w:rsidRPr="00932882">
        <w:rPr>
          <w:rFonts w:cs="David"/>
          <w:sz w:val="24"/>
          <w:szCs w:val="24"/>
          <w:rtl/>
        </w:rPr>
        <w:t>עוה"</w:t>
      </w:r>
      <w:r w:rsidRPr="00932882">
        <w:rPr>
          <w:rFonts w:cs="David" w:hint="eastAsia"/>
          <w:sz w:val="24"/>
          <w:szCs w:val="24"/>
          <w:rtl/>
        </w:rPr>
        <w:t>ד</w:t>
      </w:r>
      <w:r w:rsidRPr="00932882">
        <w:rPr>
          <w:rFonts w:cs="David"/>
          <w:sz w:val="24"/>
          <w:szCs w:val="24"/>
          <w:rtl/>
        </w:rPr>
        <w:t xml:space="preserve"> </w:t>
      </w:r>
      <w:r w:rsidRPr="00932882">
        <w:rPr>
          <w:rFonts w:cs="David" w:hint="cs"/>
          <w:sz w:val="24"/>
          <w:szCs w:val="24"/>
          <w:rtl/>
        </w:rPr>
        <w:t xml:space="preserve">שכר טרחה, </w:t>
      </w:r>
      <w:r w:rsidRPr="00EC282B">
        <w:rPr>
          <w:rFonts w:cs="David" w:hint="cs"/>
          <w:b/>
          <w:bCs/>
          <w:sz w:val="24"/>
          <w:szCs w:val="24"/>
          <w:rtl/>
        </w:rPr>
        <w:t xml:space="preserve">בנוסף לאמור בסעיף </w:t>
      </w:r>
      <w:r w:rsidR="005377FC">
        <w:rPr>
          <w:rFonts w:cs="David" w:hint="cs"/>
          <w:b/>
          <w:bCs/>
          <w:sz w:val="24"/>
          <w:szCs w:val="24"/>
          <w:rtl/>
        </w:rPr>
        <w:t>א'</w:t>
      </w:r>
      <w:r w:rsidRPr="00EC282B">
        <w:rPr>
          <w:rFonts w:cs="David" w:hint="cs"/>
          <w:b/>
          <w:bCs/>
          <w:sz w:val="24"/>
          <w:szCs w:val="24"/>
          <w:rtl/>
        </w:rPr>
        <w:t xml:space="preserve"> לעיל</w:t>
      </w:r>
      <w:r w:rsidRPr="00932882">
        <w:rPr>
          <w:rFonts w:cs="David" w:hint="cs"/>
          <w:sz w:val="24"/>
          <w:szCs w:val="24"/>
          <w:rtl/>
        </w:rPr>
        <w:t>, כדלקמן:</w:t>
      </w:r>
    </w:p>
    <w:p w14:paraId="0324E1CE" w14:textId="4DA91171" w:rsidR="00BB2FB2" w:rsidRPr="004F4E88" w:rsidRDefault="00BB2FB2" w:rsidP="0048577C">
      <w:pPr>
        <w:numPr>
          <w:ilvl w:val="1"/>
          <w:numId w:val="4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932882">
        <w:rPr>
          <w:rFonts w:cs="David" w:hint="cs"/>
          <w:sz w:val="24"/>
          <w:szCs w:val="24"/>
          <w:rtl/>
        </w:rPr>
        <w:t>בגין כל ישיבה אשר בה ישמ</w:t>
      </w:r>
      <w:r>
        <w:rPr>
          <w:rFonts w:cs="David" w:hint="cs"/>
          <w:sz w:val="24"/>
          <w:szCs w:val="24"/>
          <w:rtl/>
        </w:rPr>
        <w:t xml:space="preserve">עו ו/או יוגשו ראיות, </w:t>
      </w:r>
      <w:r w:rsidR="001E2B46">
        <w:rPr>
          <w:rFonts w:cs="David" w:hint="cs"/>
          <w:sz w:val="24"/>
          <w:szCs w:val="24"/>
          <w:rtl/>
        </w:rPr>
        <w:t>ישלם הלקוח</w:t>
      </w:r>
      <w:r w:rsidRPr="00932882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</w:t>
      </w:r>
      <w:r w:rsidRPr="00932882">
        <w:rPr>
          <w:rFonts w:cs="David" w:hint="cs"/>
          <w:sz w:val="24"/>
          <w:szCs w:val="24"/>
          <w:rtl/>
        </w:rPr>
        <w:t xml:space="preserve">עוה"ד סך של </w:t>
      </w:r>
      <w:r w:rsidR="00C04B7C">
        <w:rPr>
          <w:rFonts w:cs="David" w:hint="cs"/>
          <w:b/>
          <w:bCs/>
          <w:sz w:val="24"/>
          <w:szCs w:val="24"/>
          <w:rtl/>
        </w:rPr>
        <w:t>2</w:t>
      </w:r>
      <w:r w:rsidRPr="004F4E88">
        <w:rPr>
          <w:rFonts w:cs="David" w:hint="cs"/>
          <w:b/>
          <w:bCs/>
          <w:sz w:val="24"/>
          <w:szCs w:val="24"/>
          <w:rtl/>
        </w:rPr>
        <w:t>,</w:t>
      </w:r>
      <w:r w:rsidR="00D601C3">
        <w:rPr>
          <w:rFonts w:cs="David" w:hint="cs"/>
          <w:b/>
          <w:bCs/>
          <w:sz w:val="24"/>
          <w:szCs w:val="24"/>
          <w:rtl/>
        </w:rPr>
        <w:t>300</w:t>
      </w:r>
      <w:r w:rsidRPr="004F4E88">
        <w:rPr>
          <w:rFonts w:cs="David" w:hint="cs"/>
          <w:b/>
          <w:bCs/>
          <w:sz w:val="24"/>
          <w:szCs w:val="24"/>
          <w:rtl/>
        </w:rPr>
        <w:t xml:space="preserve"> ₪  + מע"מ כחוק.</w:t>
      </w:r>
    </w:p>
    <w:p w14:paraId="38F7578E" w14:textId="4D983521" w:rsidR="00BB2FB2" w:rsidRPr="00932882" w:rsidRDefault="00BB2FB2" w:rsidP="00BB2FB2">
      <w:pPr>
        <w:numPr>
          <w:ilvl w:val="1"/>
          <w:numId w:val="4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932882">
        <w:rPr>
          <w:rFonts w:cs="David" w:hint="cs"/>
          <w:sz w:val="24"/>
          <w:szCs w:val="24"/>
          <w:rtl/>
        </w:rPr>
        <w:t xml:space="preserve">בגין ישיבה אשר בה ישמעו סיכומים בעל </w:t>
      </w:r>
      <w:r>
        <w:rPr>
          <w:rFonts w:cs="David" w:hint="cs"/>
          <w:sz w:val="24"/>
          <w:szCs w:val="24"/>
          <w:rtl/>
        </w:rPr>
        <w:t xml:space="preserve">פה, או בגין הגשת סיכומים בכתב, </w:t>
      </w:r>
      <w:r w:rsidR="001E2B46">
        <w:rPr>
          <w:rFonts w:cs="David" w:hint="cs"/>
          <w:sz w:val="24"/>
          <w:szCs w:val="24"/>
          <w:rtl/>
        </w:rPr>
        <w:t>י</w:t>
      </w:r>
      <w:r w:rsidRPr="00932882">
        <w:rPr>
          <w:rFonts w:cs="David" w:hint="cs"/>
          <w:sz w:val="24"/>
          <w:szCs w:val="24"/>
          <w:rtl/>
        </w:rPr>
        <w:t xml:space="preserve">שלם הלקוח </w:t>
      </w:r>
      <w:r>
        <w:rPr>
          <w:rFonts w:cs="David" w:hint="cs"/>
          <w:sz w:val="24"/>
          <w:szCs w:val="24"/>
          <w:rtl/>
        </w:rPr>
        <w:t>ל</w:t>
      </w:r>
      <w:r w:rsidRPr="00932882">
        <w:rPr>
          <w:rFonts w:cs="David" w:hint="cs"/>
          <w:sz w:val="24"/>
          <w:szCs w:val="24"/>
          <w:rtl/>
        </w:rPr>
        <w:t xml:space="preserve">עוה"ד סך של </w:t>
      </w:r>
      <w:r w:rsidRPr="004F4E88">
        <w:rPr>
          <w:rFonts w:cs="David" w:hint="cs"/>
          <w:b/>
          <w:bCs/>
          <w:sz w:val="24"/>
          <w:szCs w:val="24"/>
          <w:rtl/>
        </w:rPr>
        <w:t>5,000 ₪ + מע"מ כחוק</w:t>
      </w:r>
      <w:r w:rsidRPr="00932882">
        <w:rPr>
          <w:rFonts w:cs="David" w:hint="cs"/>
          <w:sz w:val="24"/>
          <w:szCs w:val="24"/>
          <w:rtl/>
        </w:rPr>
        <w:t>.</w:t>
      </w:r>
    </w:p>
    <w:p w14:paraId="76C79E54" w14:textId="3F543AA2" w:rsidR="00BB2FB2" w:rsidRPr="00932882" w:rsidRDefault="00BB2FB2" w:rsidP="00BB2FB2">
      <w:pPr>
        <w:numPr>
          <w:ilvl w:val="0"/>
          <w:numId w:val="1"/>
        </w:numPr>
        <w:tabs>
          <w:tab w:val="clear" w:pos="386"/>
          <w:tab w:val="num" w:pos="360"/>
        </w:tabs>
        <w:spacing w:before="240" w:after="0" w:line="360" w:lineRule="auto"/>
        <w:ind w:left="360" w:right="0"/>
        <w:jc w:val="both"/>
        <w:rPr>
          <w:rFonts w:cs="David"/>
          <w:sz w:val="24"/>
          <w:szCs w:val="24"/>
        </w:rPr>
      </w:pPr>
      <w:r w:rsidRPr="00932882">
        <w:rPr>
          <w:rFonts w:cs="David" w:hint="cs"/>
          <w:sz w:val="24"/>
          <w:szCs w:val="24"/>
          <w:rtl/>
        </w:rPr>
        <w:t xml:space="preserve">במעמד חתימת הסכם שכר טרחה זה, מאשר הלקוח </w:t>
      </w:r>
      <w:r>
        <w:rPr>
          <w:rFonts w:cs="David" w:hint="cs"/>
          <w:sz w:val="24"/>
          <w:szCs w:val="24"/>
          <w:rtl/>
        </w:rPr>
        <w:t>ל</w:t>
      </w:r>
      <w:r w:rsidRPr="00932882">
        <w:rPr>
          <w:rFonts w:cs="David" w:hint="cs"/>
          <w:sz w:val="24"/>
          <w:szCs w:val="24"/>
          <w:rtl/>
        </w:rPr>
        <w:t>עוה"ד לצלם את חומר החקירה, על חשבון הלקוח.</w:t>
      </w:r>
    </w:p>
    <w:p w14:paraId="03BFDD39" w14:textId="77777777" w:rsidR="00D454E7" w:rsidRDefault="00D454E7" w:rsidP="00D454E7">
      <w:pPr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15F5B250" w14:textId="1D5A3F5B" w:rsidR="00BB2FB2" w:rsidRDefault="00BB2FB2" w:rsidP="00BB2FB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אני מאשר את ההסכם:</w:t>
      </w:r>
    </w:p>
    <w:p w14:paraId="0DC67045" w14:textId="77777777" w:rsidR="00BB2FB2" w:rsidRDefault="00BB2FB2" w:rsidP="00D454E7">
      <w:pPr>
        <w:spacing w:after="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0CDCC4E" w14:textId="77777777" w:rsidR="00BB2FB2" w:rsidRDefault="00BB2FB2" w:rsidP="00D454E7">
      <w:pPr>
        <w:spacing w:after="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שם: _________________</w:t>
      </w:r>
    </w:p>
    <w:p w14:paraId="3625B85F" w14:textId="0B3A7E3A" w:rsidR="00381A7C" w:rsidRDefault="00BB2FB2" w:rsidP="00D454E7">
      <w:pPr>
        <w:spacing w:after="0"/>
        <w:jc w:val="both"/>
      </w:pPr>
      <w:r>
        <w:rPr>
          <w:rFonts w:ascii="David" w:hAnsi="David" w:cs="David" w:hint="cs"/>
          <w:sz w:val="24"/>
          <w:szCs w:val="24"/>
          <w:rtl/>
        </w:rPr>
        <w:t>חתימה: ______________</w:t>
      </w:r>
    </w:p>
    <w:sectPr w:rsidR="00381A7C" w:rsidSect="00D454E7">
      <w:headerReference w:type="default" r:id="rId7"/>
      <w:footerReference w:type="default" r:id="rId8"/>
      <w:pgSz w:w="12240" w:h="15840"/>
      <w:pgMar w:top="1440" w:right="1474" w:bottom="1440" w:left="1474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113D8" w14:textId="77777777" w:rsidR="0045215E" w:rsidRDefault="0045215E" w:rsidP="00381A7C">
      <w:pPr>
        <w:spacing w:after="0" w:line="240" w:lineRule="auto"/>
      </w:pPr>
      <w:r>
        <w:separator/>
      </w:r>
    </w:p>
  </w:endnote>
  <w:endnote w:type="continuationSeparator" w:id="0">
    <w:p w14:paraId="158C3D1C" w14:textId="77777777" w:rsidR="0045215E" w:rsidRDefault="0045215E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FE41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0503342A" wp14:editId="66F4D159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E0861" w14:textId="77777777" w:rsidR="0045215E" w:rsidRDefault="0045215E" w:rsidP="00381A7C">
      <w:pPr>
        <w:spacing w:after="0" w:line="240" w:lineRule="auto"/>
      </w:pPr>
      <w:r>
        <w:separator/>
      </w:r>
    </w:p>
  </w:footnote>
  <w:footnote w:type="continuationSeparator" w:id="0">
    <w:p w14:paraId="4652BAFD" w14:textId="77777777" w:rsidR="0045215E" w:rsidRDefault="0045215E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80DD7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35BCD0F1" wp14:editId="27A877A8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57654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righ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4" w15:restartNumberingAfterBreak="0">
    <w:nsid w:val="79731035"/>
    <w:multiLevelType w:val="hybridMultilevel"/>
    <w:tmpl w:val="099A981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81209">
    <w:abstractNumId w:val="3"/>
  </w:num>
  <w:num w:numId="2" w16cid:durableId="17761745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699747">
    <w:abstractNumId w:val="0"/>
  </w:num>
  <w:num w:numId="4" w16cid:durableId="1283877583">
    <w:abstractNumId w:val="4"/>
  </w:num>
  <w:num w:numId="5" w16cid:durableId="1580214744">
    <w:abstractNumId w:val="1"/>
  </w:num>
  <w:num w:numId="6" w16cid:durableId="9806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46831"/>
    <w:rsid w:val="0016124B"/>
    <w:rsid w:val="001E2B46"/>
    <w:rsid w:val="0022567D"/>
    <w:rsid w:val="00271516"/>
    <w:rsid w:val="00297F44"/>
    <w:rsid w:val="002C0881"/>
    <w:rsid w:val="002F240D"/>
    <w:rsid w:val="003451D7"/>
    <w:rsid w:val="00381A7C"/>
    <w:rsid w:val="003D2754"/>
    <w:rsid w:val="0045215E"/>
    <w:rsid w:val="00455090"/>
    <w:rsid w:val="00455B93"/>
    <w:rsid w:val="0048577C"/>
    <w:rsid w:val="004F4E88"/>
    <w:rsid w:val="005377FC"/>
    <w:rsid w:val="005711B8"/>
    <w:rsid w:val="006C3CA0"/>
    <w:rsid w:val="00707F64"/>
    <w:rsid w:val="00714B85"/>
    <w:rsid w:val="007451D0"/>
    <w:rsid w:val="007F77EB"/>
    <w:rsid w:val="00810B83"/>
    <w:rsid w:val="008D47FC"/>
    <w:rsid w:val="008E4CF4"/>
    <w:rsid w:val="008F64DF"/>
    <w:rsid w:val="00907E6C"/>
    <w:rsid w:val="00984C92"/>
    <w:rsid w:val="009A03D9"/>
    <w:rsid w:val="009C359B"/>
    <w:rsid w:val="00AA78C4"/>
    <w:rsid w:val="00B52827"/>
    <w:rsid w:val="00B64A69"/>
    <w:rsid w:val="00BB2FB2"/>
    <w:rsid w:val="00C04B7C"/>
    <w:rsid w:val="00C26784"/>
    <w:rsid w:val="00C3499E"/>
    <w:rsid w:val="00C67530"/>
    <w:rsid w:val="00D454E7"/>
    <w:rsid w:val="00D601C3"/>
    <w:rsid w:val="00E528F9"/>
    <w:rsid w:val="00EC282B"/>
    <w:rsid w:val="00F556B2"/>
    <w:rsid w:val="00FE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367D9"/>
  <w15:docId w15:val="{9F2D83B4-8C4F-4E04-80BD-A2E2053C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FB2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8</TotalTime>
  <Pages>1</Pages>
  <Words>158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Ayala</cp:lastModifiedBy>
  <cp:revision>3</cp:revision>
  <cp:lastPrinted>2019-05-02T04:51:00Z</cp:lastPrinted>
  <dcterms:created xsi:type="dcterms:W3CDTF">2023-12-06T13:59:00Z</dcterms:created>
  <dcterms:modified xsi:type="dcterms:W3CDTF">2023-12-06T14:01:00Z</dcterms:modified>
</cp:coreProperties>
</file>